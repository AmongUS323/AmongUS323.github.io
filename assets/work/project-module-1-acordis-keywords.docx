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text" w:horzAnchor="margin" w:tblpY="1997"/>
        <w:tblW w:w="49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has company name and second table has memo information"/>
      </w:tblPr>
      <w:tblGrid>
        <w:gridCol w:w="8542"/>
      </w:tblGrid>
      <w:tr w:rsidR="00F06029" w14:paraId="13377395" w14:textId="77777777" w:rsidTr="00F06029">
        <w:trPr>
          <w:trHeight w:val="298"/>
        </w:trPr>
        <w:tc>
          <w:tcPr>
            <w:tcW w:w="8542" w:type="dxa"/>
          </w:tcPr>
          <w:p w14:paraId="6F971CC4" w14:textId="77777777" w:rsidR="00F06029" w:rsidRPr="00812C84" w:rsidRDefault="00F06029" w:rsidP="00F06029">
            <w:pPr>
              <w:pStyle w:val="Header"/>
            </w:pPr>
            <w:r>
              <w:t>Acordis international group</w:t>
            </w:r>
          </w:p>
        </w:tc>
      </w:tr>
    </w:tbl>
    <w:p w14:paraId="60719FD9" w14:textId="77777777" w:rsidR="00595A29" w:rsidRDefault="00000000" w:rsidP="00EA0BBF">
      <w:pPr>
        <w:pStyle w:val="Title"/>
      </w:pPr>
      <w:sdt>
        <w:sdtPr>
          <w:id w:val="-1260975073"/>
          <w:placeholder>
            <w:docPart w:val="143524B39FA3499E849C3DA70E0512A9"/>
          </w:placeholder>
          <w:temporary/>
          <w:showingPlcHdr/>
          <w15:appearance w15:val="hidden"/>
        </w:sdtPr>
        <w:sdtContent>
          <w:r w:rsidR="00812C84" w:rsidRPr="00EA0BBF">
            <w:t>memo</w:t>
          </w:r>
        </w:sdtContent>
      </w:sdt>
      <w:r w:rsidR="00EA0BBF">
        <w:t xml:space="preserve"> </w:t>
      </w:r>
    </w:p>
    <w:p w14:paraId="020E3AE3" w14:textId="36C1D043" w:rsidR="00EA0BBF" w:rsidRDefault="006645A4" w:rsidP="00EA0BB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45F5C5A" wp14:editId="489EA046">
                <wp:simplePos x="0" y="0"/>
                <wp:positionH relativeFrom="page">
                  <wp:align>left</wp:align>
                </wp:positionH>
                <wp:positionV relativeFrom="paragraph">
                  <wp:posOffset>2299277</wp:posOffset>
                </wp:positionV>
                <wp:extent cx="6932945" cy="0"/>
                <wp:effectExtent l="0" t="0" r="0" b="0"/>
                <wp:wrapNone/>
                <wp:docPr id="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29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461677" id="Straight Connector 1" o:spid="_x0000_s1026" style="position:absolute;z-index:-25165312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81.05pt" to="545.9pt,1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" strokecolor="#a5a5a5 [2414]">
                <w10:wrap anchorx="page"/>
              </v:line>
            </w:pict>
          </mc:Fallback>
        </mc:AlternateContent>
      </w:r>
    </w:p>
    <w:tbl>
      <w:tblPr>
        <w:tblStyle w:val="TableGrid"/>
        <w:tblW w:w="52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has company name and second table has memo information"/>
      </w:tblPr>
      <w:tblGrid>
        <w:gridCol w:w="2427"/>
        <w:gridCol w:w="6602"/>
      </w:tblGrid>
      <w:tr w:rsidR="002715D2" w14:paraId="199EF402" w14:textId="77777777" w:rsidTr="00F06029">
        <w:trPr>
          <w:trHeight w:val="399"/>
        </w:trPr>
        <w:tc>
          <w:tcPr>
            <w:tcW w:w="2427" w:type="dxa"/>
          </w:tcPr>
          <w:p w14:paraId="1A329240" w14:textId="77777777" w:rsidR="00595A29" w:rsidRPr="00EA0BBF" w:rsidRDefault="00000000" w:rsidP="00EA0BBF">
            <w:pPr>
              <w:pStyle w:val="Heading1"/>
            </w:pPr>
            <w:sdt>
              <w:sdtPr>
                <w:id w:val="-1849470194"/>
                <w:placeholder>
                  <w:docPart w:val="0032B57C85D846B5B3949490B587FAC1"/>
                </w:placeholder>
                <w:temporary/>
                <w:showingPlcHdr/>
                <w15:appearance w15:val="hidden"/>
              </w:sdtPr>
              <w:sdtContent>
                <w:r w:rsidR="00D77C46" w:rsidRPr="00EA0BBF">
                  <w:rPr>
                    <w:rStyle w:val="Heading1Char"/>
                    <w:b/>
                  </w:rPr>
                  <w:t>To:</w:t>
                </w:r>
              </w:sdtContent>
            </w:sdt>
            <w:r w:rsidR="00EA0BBF" w:rsidRPr="00EA0BBF">
              <w:t xml:space="preserve"> </w:t>
            </w:r>
          </w:p>
        </w:tc>
        <w:tc>
          <w:tcPr>
            <w:tcW w:w="6602" w:type="dxa"/>
          </w:tcPr>
          <w:p w14:paraId="212167FC" w14:textId="1D5D9A2E" w:rsidR="00595A29" w:rsidRPr="00EA0BBF" w:rsidRDefault="00000000" w:rsidP="00EA0BBF">
            <w:sdt>
              <w:sdtPr>
                <w:id w:val="422996814"/>
                <w:placeholder>
                  <w:docPart w:val="9877B09C4CF64A96B95EC4EF5F88EF77"/>
                </w:placeholder>
                <w15:appearance w15:val="hidden"/>
              </w:sdtPr>
              <w:sdtContent>
                <w:r w:rsidR="005D57F8">
                  <w:t>Rehan Kahn</w:t>
                </w:r>
              </w:sdtContent>
            </w:sdt>
          </w:p>
        </w:tc>
      </w:tr>
      <w:tr w:rsidR="002715D2" w14:paraId="21598663" w14:textId="77777777" w:rsidTr="00F06029">
        <w:tc>
          <w:tcPr>
            <w:tcW w:w="2427" w:type="dxa"/>
          </w:tcPr>
          <w:p w14:paraId="0203B2D1" w14:textId="77777777" w:rsidR="00595A29" w:rsidRPr="00EA0BBF" w:rsidRDefault="00000000" w:rsidP="00EA0BBF">
            <w:pPr>
              <w:pStyle w:val="Heading1"/>
            </w:pPr>
            <w:sdt>
              <w:sdtPr>
                <w:id w:val="1202138601"/>
                <w:placeholder>
                  <w:docPart w:val="6EA39C0FD827477F85406CB8821089D5"/>
                </w:placeholder>
                <w:temporary/>
                <w:showingPlcHdr/>
                <w15:appearance w15:val="hidden"/>
              </w:sdtPr>
              <w:sdtContent>
                <w:r w:rsidR="00D77C46" w:rsidRPr="00EA0BBF">
                  <w:t xml:space="preserve">From: </w:t>
                </w:r>
              </w:sdtContent>
            </w:sdt>
          </w:p>
        </w:tc>
        <w:tc>
          <w:tcPr>
            <w:tcW w:w="6602" w:type="dxa"/>
          </w:tcPr>
          <w:p w14:paraId="62EFB758" w14:textId="2C990070" w:rsidR="00595A29" w:rsidRPr="00EA0BBF" w:rsidRDefault="00000000" w:rsidP="00EA0BBF">
            <w:sdt>
              <w:sdtPr>
                <w:id w:val="881827689"/>
                <w:placeholder>
                  <w:docPart w:val="2D4869FC6A5A433DAB79489D81BC4E34"/>
                </w:placeholder>
                <w15:appearance w15:val="hidden"/>
              </w:sdtPr>
              <w:sdtContent>
                <w:r w:rsidR="006645A4">
                  <w:t>Luciano Bonaventura</w:t>
                </w:r>
              </w:sdtContent>
            </w:sdt>
          </w:p>
        </w:tc>
      </w:tr>
      <w:tr w:rsidR="002715D2" w14:paraId="1AFF1C57" w14:textId="77777777" w:rsidTr="00F06029">
        <w:tc>
          <w:tcPr>
            <w:tcW w:w="2427" w:type="dxa"/>
          </w:tcPr>
          <w:p w14:paraId="02853F2A" w14:textId="319FE613" w:rsidR="00595A29" w:rsidRPr="00EA0BBF" w:rsidRDefault="00C34F66" w:rsidP="00EA0BBF">
            <w:pPr>
              <w:pStyle w:val="Heading1"/>
            </w:pPr>
            <w:r>
              <w:t>Subject:</w:t>
            </w:r>
          </w:p>
        </w:tc>
        <w:tc>
          <w:tcPr>
            <w:tcW w:w="6602" w:type="dxa"/>
          </w:tcPr>
          <w:p w14:paraId="4CD4CE67" w14:textId="3AA6B3E0" w:rsidR="00595A29" w:rsidRPr="00EA0BBF" w:rsidRDefault="00C34F66" w:rsidP="00EA0BBF">
            <w:r>
              <w:t>Keyword Report and Job Ad</w:t>
            </w:r>
          </w:p>
        </w:tc>
      </w:tr>
      <w:tr w:rsidR="002715D2" w14:paraId="46CB2C6A" w14:textId="77777777" w:rsidTr="00F06029">
        <w:trPr>
          <w:trHeight w:val="3"/>
        </w:trPr>
        <w:tc>
          <w:tcPr>
            <w:tcW w:w="2427" w:type="dxa"/>
          </w:tcPr>
          <w:p w14:paraId="47EEF4B2" w14:textId="77777777" w:rsidR="00595A29" w:rsidRPr="00EA0BBF" w:rsidRDefault="00000000" w:rsidP="00EA0BBF">
            <w:pPr>
              <w:pStyle w:val="Heading1"/>
            </w:pPr>
            <w:sdt>
              <w:sdtPr>
                <w:id w:val="656889604"/>
                <w:placeholder>
                  <w:docPart w:val="8CCB2FF213054831A75263DD54269458"/>
                </w:placeholder>
                <w:temporary/>
                <w:showingPlcHdr/>
                <w15:appearance w15:val="hidden"/>
              </w:sdtPr>
              <w:sdtContent>
                <w:r w:rsidR="00D77C46" w:rsidRPr="00EA0BBF">
                  <w:t>Date:</w:t>
                </w:r>
              </w:sdtContent>
            </w:sdt>
          </w:p>
        </w:tc>
        <w:tc>
          <w:tcPr>
            <w:tcW w:w="6602" w:type="dxa"/>
          </w:tcPr>
          <w:p w14:paraId="352E2842" w14:textId="3B894582" w:rsidR="00595A29" w:rsidRPr="00EA0BBF" w:rsidRDefault="00000000" w:rsidP="00EA0BBF">
            <w:sdt>
              <w:sdtPr>
                <w:id w:val="-1206485960"/>
                <w:placeholder>
                  <w:docPart w:val="8A70663854DE426C8DF5F0B0B8324BDC"/>
                </w:placeholder>
                <w15:appearance w15:val="hidden"/>
              </w:sdtPr>
              <w:sdtContent>
                <w:r w:rsidR="00C34F66">
                  <w:t>23 January, 2026</w:t>
                </w:r>
              </w:sdtContent>
            </w:sdt>
          </w:p>
        </w:tc>
      </w:tr>
      <w:tr w:rsidR="00F06029" w14:paraId="5D7137D1" w14:textId="77777777" w:rsidTr="00F06029">
        <w:trPr>
          <w:trHeight w:val="13"/>
        </w:trPr>
        <w:tc>
          <w:tcPr>
            <w:tcW w:w="2427" w:type="dxa"/>
            <w:tcMar>
              <w:top w:w="144" w:type="dxa"/>
            </w:tcMar>
          </w:tcPr>
          <w:p w14:paraId="61FEB3E1" w14:textId="77777777" w:rsidR="00F06029" w:rsidRDefault="00F06029" w:rsidP="00A66196">
            <w:pPr>
              <w:pStyle w:val="Header"/>
            </w:pPr>
            <w:sdt>
              <w:sdtPr>
                <w:id w:val="-973595482"/>
                <w:placeholder>
                  <w:docPart w:val="B762549245344B5999908CD2B5E3A5E2"/>
                </w:placeholder>
                <w:temporary/>
                <w:showingPlcHdr/>
                <w15:appearance w15:val="hidden"/>
              </w:sdtPr>
              <w:sdtContent>
                <w:r w:rsidRPr="00EA0BBF">
                  <w:t>Comments:</w:t>
                </w:r>
              </w:sdtContent>
            </w:sdt>
            <w:r>
              <w:t xml:space="preserve"> </w:t>
            </w:r>
          </w:p>
        </w:tc>
        <w:tc>
          <w:tcPr>
            <w:tcW w:w="6602" w:type="dxa"/>
            <w:tcMar>
              <w:top w:w="144" w:type="dxa"/>
            </w:tcMar>
          </w:tcPr>
          <w:p w14:paraId="0347A04D" w14:textId="05373046" w:rsidR="00F06029" w:rsidRDefault="00F06029" w:rsidP="00A66196">
            <w:r>
              <w:t xml:space="preserve">The purpose of this memorandum is to present keywords or key phrases that appear in the linked job advertisement. The job that I will be applying </w:t>
            </w:r>
            <w:proofErr w:type="gramStart"/>
            <w:r>
              <w:t>to</w:t>
            </w:r>
            <w:proofErr w:type="gramEnd"/>
            <w:r>
              <w:t xml:space="preserve"> is the MPS Helpdesk Support position at Acordis International </w:t>
            </w:r>
            <w:r w:rsidR="003311A9">
              <w:t>Corp</w:t>
            </w:r>
            <w:r>
              <w:t xml:space="preserve">. </w:t>
            </w:r>
          </w:p>
          <w:p w14:paraId="6DDD4A1D" w14:textId="77777777" w:rsidR="00F06029" w:rsidRDefault="00F06029" w:rsidP="00A66196"/>
        </w:tc>
      </w:tr>
      <w:tr w:rsidR="002715D2" w14:paraId="7FE5AC17" w14:textId="77777777" w:rsidTr="00F06029">
        <w:trPr>
          <w:trHeight w:val="126"/>
        </w:trPr>
        <w:tc>
          <w:tcPr>
            <w:tcW w:w="2427" w:type="dxa"/>
            <w:tcMar>
              <w:bottom w:w="576" w:type="dxa"/>
            </w:tcMar>
          </w:tcPr>
          <w:p w14:paraId="7B73C070" w14:textId="67394DA3" w:rsidR="00595A29" w:rsidRPr="00EA0BBF" w:rsidRDefault="00595A29" w:rsidP="00EA0BBF">
            <w:pPr>
              <w:pStyle w:val="Heading1"/>
            </w:pPr>
          </w:p>
        </w:tc>
        <w:tc>
          <w:tcPr>
            <w:tcW w:w="6602" w:type="dxa"/>
            <w:tcMar>
              <w:bottom w:w="576" w:type="dxa"/>
            </w:tcMar>
          </w:tcPr>
          <w:p w14:paraId="22AA720A" w14:textId="171CEFFA" w:rsidR="00595A29" w:rsidRPr="00EA0BBF" w:rsidRDefault="00595A29" w:rsidP="00EA0BBF"/>
        </w:tc>
      </w:tr>
    </w:tbl>
    <w:p w14:paraId="159E990D" w14:textId="77777777" w:rsidR="005E7DC2" w:rsidRDefault="00ED2199" w:rsidP="00AF0A32">
      <w:pPr>
        <w:rPr>
          <w:b/>
          <w:bCs/>
          <w:sz w:val="22"/>
          <w:szCs w:val="22"/>
        </w:rPr>
      </w:pPr>
      <w:r w:rsidRPr="00ED2199">
        <w:rPr>
          <w:b/>
          <w:bCs/>
          <w:sz w:val="22"/>
          <w:szCs w:val="22"/>
        </w:rPr>
        <w:t>Keywords:</w:t>
      </w:r>
      <w:r w:rsidR="005E7DC2">
        <w:rPr>
          <w:b/>
          <w:bCs/>
          <w:sz w:val="22"/>
          <w:szCs w:val="22"/>
        </w:rPr>
        <w:t xml:space="preserve"> </w:t>
      </w:r>
    </w:p>
    <w:p w14:paraId="3E2EF7EF" w14:textId="6DED776A" w:rsidR="005E7DC2" w:rsidRDefault="00F06029" w:rsidP="00AE70A7">
      <w:pPr>
        <w:numPr>
          <w:ilvl w:val="0"/>
          <w:numId w:val="2"/>
        </w:num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</w:t>
      </w:r>
      <w:r w:rsidR="005E7DC2" w:rsidRPr="00F06029">
        <w:rPr>
          <w:b/>
          <w:bCs/>
          <w:sz w:val="22"/>
          <w:szCs w:val="22"/>
        </w:rPr>
        <w:t xml:space="preserve">xcellent </w:t>
      </w:r>
      <w:r w:rsidR="000A2471">
        <w:rPr>
          <w:b/>
          <w:bCs/>
          <w:sz w:val="22"/>
          <w:szCs w:val="22"/>
        </w:rPr>
        <w:t>C</w:t>
      </w:r>
      <w:r w:rsidR="005E7DC2" w:rsidRPr="00F06029">
        <w:rPr>
          <w:b/>
          <w:bCs/>
          <w:sz w:val="22"/>
          <w:szCs w:val="22"/>
        </w:rPr>
        <w:t xml:space="preserve">ustomer </w:t>
      </w:r>
      <w:r w:rsidR="000A2471">
        <w:rPr>
          <w:b/>
          <w:bCs/>
          <w:sz w:val="22"/>
          <w:szCs w:val="22"/>
        </w:rPr>
        <w:t>S</w:t>
      </w:r>
      <w:r w:rsidR="005E7DC2" w:rsidRPr="00F06029">
        <w:rPr>
          <w:b/>
          <w:bCs/>
          <w:sz w:val="22"/>
          <w:szCs w:val="22"/>
        </w:rPr>
        <w:t xml:space="preserve">ervice </w:t>
      </w:r>
      <w:r w:rsidR="000A2471">
        <w:rPr>
          <w:b/>
          <w:bCs/>
          <w:sz w:val="22"/>
          <w:szCs w:val="22"/>
        </w:rPr>
        <w:t>S</w:t>
      </w:r>
      <w:r w:rsidR="005E7DC2" w:rsidRPr="00F06029">
        <w:rPr>
          <w:b/>
          <w:bCs/>
          <w:sz w:val="22"/>
          <w:szCs w:val="22"/>
        </w:rPr>
        <w:t>kills</w:t>
      </w:r>
    </w:p>
    <w:p w14:paraId="6B102280" w14:textId="5FCE8E63" w:rsidR="00AE70A7" w:rsidRPr="00AE70A7" w:rsidRDefault="00AE70A7" w:rsidP="00AE70A7">
      <w:pPr>
        <w:spacing w:line="276" w:lineRule="auto"/>
        <w:ind w:left="360"/>
      </w:pPr>
      <w:r>
        <w:t>Customer service skills will need to be top tier as the job requires you to be in contact with customers who likely do not have any experience with computer systems.</w:t>
      </w:r>
    </w:p>
    <w:p w14:paraId="0E2C6E0E" w14:textId="275D226B" w:rsidR="00AE70A7" w:rsidRDefault="00763372" w:rsidP="00AE70A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  <w:r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P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roper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R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ecording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D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ocumentation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C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losure of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T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ickets</w:t>
      </w:r>
    </w:p>
    <w:p w14:paraId="78F5EB1D" w14:textId="0C89D97E" w:rsidR="00AE70A7" w:rsidRPr="00AE70A7" w:rsidRDefault="00AE70A7" w:rsidP="00AE70A7">
      <w:p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color w:val="595959"/>
          <w:lang w:eastAsia="en-US"/>
        </w:rPr>
      </w:pPr>
      <w:r>
        <w:rPr>
          <w:rFonts w:eastAsia="Times New Roman" w:cstheme="minorHAnsi"/>
          <w:color w:val="595959"/>
          <w:lang w:eastAsia="en-US"/>
        </w:rPr>
        <w:t>Documentation is key to the smooth operation of this job. If tickets are left open even if they are closed, time will have to be wasted rectifying this mistake.</w:t>
      </w:r>
    </w:p>
    <w:p w14:paraId="1DF33545" w14:textId="1C4A528E" w:rsidR="00F06029" w:rsidRDefault="00763372" w:rsidP="00AE70A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  <w:r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I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nterpersonal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S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kills</w:t>
      </w:r>
      <w:r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V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erbal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W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ritten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C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ommunication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S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kills</w:t>
      </w:r>
    </w:p>
    <w:p w14:paraId="5D88E07E" w14:textId="4F73512C" w:rsidR="00AE70A7" w:rsidRPr="00AE70A7" w:rsidRDefault="00AE70A7" w:rsidP="00AE70A7">
      <w:p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color w:val="595959"/>
          <w:lang w:eastAsia="en-US"/>
        </w:rPr>
      </w:pPr>
      <w:r>
        <w:rPr>
          <w:rFonts w:eastAsia="Times New Roman" w:cstheme="minorHAnsi"/>
          <w:color w:val="595959"/>
          <w:lang w:eastAsia="en-US"/>
        </w:rPr>
        <w:t>Communication is key when being in contact with customers who have no experience with computer systems.</w:t>
      </w:r>
      <w:r w:rsidR="00CB452C">
        <w:rPr>
          <w:rFonts w:eastAsia="Times New Roman" w:cstheme="minorHAnsi"/>
          <w:color w:val="595959"/>
          <w:lang w:eastAsia="en-US"/>
        </w:rPr>
        <w:t xml:space="preserve"> Verbal and written communication needs to be clear and concise to be effective here.</w:t>
      </w:r>
    </w:p>
    <w:p w14:paraId="06A0BD26" w14:textId="17D7241D" w:rsidR="00F06029" w:rsidRDefault="00763372" w:rsidP="00AE70A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  <w:r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S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ystem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I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nformation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U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pdates</w:t>
      </w:r>
    </w:p>
    <w:p w14:paraId="46A7E9CE" w14:textId="729D1935" w:rsidR="00CB452C" w:rsidRPr="00CB452C" w:rsidRDefault="00CB452C" w:rsidP="00CB452C">
      <w:p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color w:val="595959"/>
          <w:lang w:eastAsia="en-US"/>
        </w:rPr>
      </w:pPr>
      <w:r>
        <w:rPr>
          <w:rFonts w:eastAsia="Times New Roman" w:cstheme="minorHAnsi"/>
          <w:color w:val="595959"/>
          <w:lang w:eastAsia="en-US"/>
        </w:rPr>
        <w:t>Being up to date with all system information and updates will be very useful when diagnosing and troubleshooting all problems in this job.</w:t>
      </w:r>
    </w:p>
    <w:p w14:paraId="7D549A81" w14:textId="6AD6AA73" w:rsidR="00F06029" w:rsidRDefault="00763372" w:rsidP="00AE70A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  <w:r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O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rganizational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T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ime-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M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 xml:space="preserve">anagement </w:t>
      </w:r>
      <w:r w:rsidR="000A2471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S</w:t>
      </w:r>
      <w:r w:rsidR="00F06029" w:rsidRPr="00F06029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kills</w:t>
      </w:r>
    </w:p>
    <w:p w14:paraId="7113DE17" w14:textId="77777777" w:rsidR="00CB452C" w:rsidRDefault="00CB452C" w:rsidP="00CB452C">
      <w:p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color w:val="595959"/>
          <w:lang w:eastAsia="en-US"/>
        </w:rPr>
      </w:pPr>
      <w:r>
        <w:rPr>
          <w:rFonts w:eastAsia="Times New Roman" w:cstheme="minorHAnsi"/>
          <w:color w:val="595959"/>
          <w:lang w:eastAsia="en-US"/>
        </w:rPr>
        <w:t>Organization and time management will ensure that all tickets are being taken care of in a timely manner. Customers could complain if their ticket takes too long.</w:t>
      </w:r>
    </w:p>
    <w:p w14:paraId="033D7744" w14:textId="3D468412" w:rsidR="003311A9" w:rsidRDefault="005E7DC2" w:rsidP="00CB452C">
      <w:pPr>
        <w:shd w:val="clear" w:color="auto" w:fill="FFFFFF"/>
        <w:spacing w:before="100" w:beforeAutospacing="1" w:after="100" w:afterAutospacing="1" w:line="276" w:lineRule="auto"/>
      </w:pPr>
      <w:r>
        <w:rPr>
          <w:b/>
          <w:bCs/>
          <w:sz w:val="22"/>
          <w:szCs w:val="22"/>
        </w:rPr>
        <w:t xml:space="preserve">Link: </w:t>
      </w:r>
      <w:hyperlink r:id="rId11" w:history="1">
        <w:r w:rsidR="003311A9" w:rsidRPr="000116A8">
          <w:rPr>
            <w:rStyle w:val="Hyperlink"/>
          </w:rPr>
          <w:t>https://www.indeed.com/viewjob?jk=9a64c4cb89261c5b&amp;from=shareddesktop_copy</w:t>
        </w:r>
      </w:hyperlink>
    </w:p>
    <w:p w14:paraId="35D4EC1C" w14:textId="77777777" w:rsidR="003311A9" w:rsidRDefault="003311A9" w:rsidP="00CB452C">
      <w:pPr>
        <w:shd w:val="clear" w:color="auto" w:fill="FFFFFF"/>
        <w:spacing w:before="100" w:beforeAutospacing="1" w:after="100" w:afterAutospacing="1" w:line="276" w:lineRule="auto"/>
      </w:pPr>
    </w:p>
    <w:p w14:paraId="48B4EC23" w14:textId="4F34910D" w:rsidR="00595A29" w:rsidRDefault="003311A9" w:rsidP="00CB452C">
      <w:pPr>
        <w:shd w:val="clear" w:color="auto" w:fill="FFFFFF"/>
        <w:spacing w:before="100" w:beforeAutospacing="1" w:after="100" w:afterAutospacing="1" w:line="276" w:lineRule="auto"/>
        <w:rPr>
          <w:sz w:val="22"/>
          <w:szCs w:val="22"/>
        </w:rPr>
      </w:pPr>
      <w:r w:rsidRPr="003311A9">
        <w:rPr>
          <w:b/>
          <w:bCs/>
          <w:sz w:val="22"/>
          <w:szCs w:val="22"/>
        </w:rPr>
        <w:t xml:space="preserve">Dear </w:t>
      </w:r>
      <w:r w:rsidR="001360C0">
        <w:rPr>
          <w:b/>
          <w:bCs/>
          <w:sz w:val="22"/>
          <w:szCs w:val="22"/>
        </w:rPr>
        <w:t>Hiring Manager</w:t>
      </w:r>
      <w:r w:rsidRPr="001360C0">
        <w:rPr>
          <w:b/>
          <w:bCs/>
          <w:sz w:val="22"/>
          <w:szCs w:val="22"/>
        </w:rPr>
        <w:t>,</w:t>
      </w:r>
    </w:p>
    <w:p w14:paraId="589C4184" w14:textId="3FABBFA2" w:rsidR="003311A9" w:rsidRDefault="003311A9" w:rsidP="00CB452C">
      <w:pPr>
        <w:shd w:val="clear" w:color="auto" w:fill="FFFFFF"/>
        <w:spacing w:before="100" w:beforeAutospacing="1" w:after="100" w:afterAutospacing="1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 am writing to apply for the MPS Helpdesk Support position at Acordis International. I am excited about this opportunity because IT is a career that I am extremely interested in breaking into, and I believe that my background in computer systems makes me a strong fit for the role. </w:t>
      </w:r>
    </w:p>
    <w:p w14:paraId="474DF74E" w14:textId="43F067EB" w:rsidR="003311A9" w:rsidRDefault="003311A9" w:rsidP="00CB452C">
      <w:pPr>
        <w:shd w:val="clear" w:color="auto" w:fill="FFFFFF"/>
        <w:spacing w:before="100" w:beforeAutospacing="1" w:after="100" w:afterAutospacing="1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In my previous experience as an IT student, I have developed skills in troubleshooting, operating systems, and documentation. For example, </w:t>
      </w:r>
      <w:r w:rsidR="00084BBD">
        <w:rPr>
          <w:sz w:val="22"/>
          <w:szCs w:val="22"/>
        </w:rPr>
        <w:t xml:space="preserve">I have developed, troubleshooted, and hosted several small servers to host files and allow others outside my LAN to connect to. These experiences have prepared me to contribute effectively to </w:t>
      </w:r>
      <w:r w:rsidR="001360C0">
        <w:rPr>
          <w:sz w:val="22"/>
          <w:szCs w:val="22"/>
        </w:rPr>
        <w:t>the Helpdesk support role.</w:t>
      </w:r>
    </w:p>
    <w:p w14:paraId="492AE8D1" w14:textId="51DBACF9" w:rsidR="001360C0" w:rsidRDefault="001360C0" w:rsidP="00CB452C">
      <w:pPr>
        <w:shd w:val="clear" w:color="auto" w:fill="FFFFFF"/>
        <w:spacing w:before="100" w:beforeAutospacing="1" w:after="100" w:afterAutospacing="1" w:line="276" w:lineRule="auto"/>
        <w:rPr>
          <w:sz w:val="22"/>
          <w:szCs w:val="22"/>
        </w:rPr>
      </w:pPr>
      <w:r>
        <w:rPr>
          <w:sz w:val="22"/>
          <w:szCs w:val="22"/>
        </w:rPr>
        <w:t>I am particularly drawn to Acordis International because of the partnership with Cisco, another company I admire. I would welcome the opportunity to bring my troubleshooting, operating system knowledge, and documentation skills to your team.</w:t>
      </w:r>
    </w:p>
    <w:p w14:paraId="37343593" w14:textId="1396F82F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595959"/>
          <w:sz w:val="22"/>
          <w:szCs w:val="22"/>
          <w:lang w:eastAsia="en-US"/>
        </w:rPr>
      </w:pPr>
      <w:r w:rsidRPr="001360C0">
        <w:rPr>
          <w:rFonts w:eastAsia="Times New Roman" w:cstheme="minorHAnsi"/>
          <w:color w:val="595959"/>
          <w:sz w:val="22"/>
          <w:szCs w:val="22"/>
          <w:lang w:eastAsia="en-US"/>
        </w:rPr>
        <w:t>Thank you for considering my application. I would be happy to discuss how my skills and</w:t>
      </w:r>
      <w:r>
        <w:rPr>
          <w:rFonts w:eastAsia="Times New Roman" w:cstheme="minorHAnsi"/>
          <w:color w:val="595959"/>
          <w:sz w:val="22"/>
          <w:szCs w:val="22"/>
          <w:lang w:eastAsia="en-US"/>
        </w:rPr>
        <w:t xml:space="preserve"> </w:t>
      </w:r>
      <w:r w:rsidRPr="001360C0">
        <w:rPr>
          <w:rFonts w:eastAsia="Times New Roman" w:cstheme="minorHAnsi"/>
          <w:color w:val="595959"/>
          <w:sz w:val="22"/>
          <w:szCs w:val="22"/>
          <w:lang w:eastAsia="en-US"/>
        </w:rPr>
        <w:t>experience align with your needs. I look forward to the possibility of contributing to your</w:t>
      </w:r>
      <w:r>
        <w:rPr>
          <w:rFonts w:eastAsia="Times New Roman" w:cstheme="minorHAnsi"/>
          <w:color w:val="595959"/>
          <w:sz w:val="22"/>
          <w:szCs w:val="22"/>
          <w:lang w:eastAsia="en-US"/>
        </w:rPr>
        <w:t xml:space="preserve"> </w:t>
      </w:r>
      <w:r w:rsidRPr="001360C0">
        <w:rPr>
          <w:rFonts w:eastAsia="Times New Roman" w:cstheme="minorHAnsi"/>
          <w:color w:val="595959"/>
          <w:sz w:val="22"/>
          <w:szCs w:val="22"/>
          <w:lang w:eastAsia="en-US"/>
        </w:rPr>
        <w:t>organization.</w:t>
      </w:r>
    </w:p>
    <w:p w14:paraId="3D62198F" w14:textId="6E769E73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595959"/>
          <w:sz w:val="22"/>
          <w:szCs w:val="22"/>
          <w:lang w:eastAsia="en-US"/>
        </w:rPr>
      </w:pPr>
      <w:r w:rsidRPr="001360C0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Sincerely yours,</w:t>
      </w:r>
    </w:p>
    <w:p w14:paraId="2019FE8E" w14:textId="32A9EEBD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  <w:r w:rsidRPr="001360C0"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  <w:t>Luciano Bonaventura</w:t>
      </w:r>
    </w:p>
    <w:p w14:paraId="51FD6563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5F016D46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63D0F028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6DFDADA5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48B34AEA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3F5122AC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2B539A7F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4F614A98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1E6182D2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617C5B34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45D2050E" w14:textId="77777777" w:rsidR="001360C0" w:rsidRDefault="001360C0" w:rsidP="001360C0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b/>
          <w:bCs/>
          <w:color w:val="595959"/>
          <w:sz w:val="22"/>
          <w:szCs w:val="22"/>
          <w:lang w:eastAsia="en-US"/>
        </w:rPr>
      </w:pPr>
    </w:p>
    <w:p w14:paraId="3DAF4AB2" w14:textId="1C685EDC" w:rsidR="001360C0" w:rsidRPr="00360EB3" w:rsidRDefault="002D33FC" w:rsidP="002D33FC">
      <w:pPr>
        <w:shd w:val="clear" w:color="auto" w:fill="FFFFFF"/>
        <w:spacing w:before="100" w:beforeAutospacing="1" w:after="100" w:afterAutospacing="1" w:line="276" w:lineRule="auto"/>
        <w:jc w:val="center"/>
        <w:rPr>
          <w:rFonts w:eastAsia="Times New Roman" w:cstheme="minorHAnsi"/>
          <w:b/>
          <w:bCs/>
          <w:color w:val="595959"/>
          <w:sz w:val="60"/>
          <w:szCs w:val="60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60"/>
          <w:szCs w:val="60"/>
          <w:lang w:eastAsia="en-US"/>
        </w:rPr>
        <w:lastRenderedPageBreak/>
        <w:t>Luciano Bonaventura</w:t>
      </w:r>
    </w:p>
    <w:p w14:paraId="434CBB1C" w14:textId="55E464AA" w:rsidR="002D33FC" w:rsidRPr="00360EB3" w:rsidRDefault="002D33FC" w:rsidP="002D33FC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color w:val="595959"/>
          <w:sz w:val="32"/>
          <w:szCs w:val="32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32"/>
          <w:szCs w:val="32"/>
          <w:lang w:eastAsia="en-US"/>
        </w:rPr>
        <w:t>Weston, Florida 33327</w:t>
      </w:r>
    </w:p>
    <w:p w14:paraId="56487F0F" w14:textId="74A04CE8" w:rsidR="002D33FC" w:rsidRPr="00360EB3" w:rsidRDefault="002D33FC" w:rsidP="002D33FC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color w:val="595959"/>
          <w:sz w:val="32"/>
          <w:szCs w:val="32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32"/>
          <w:szCs w:val="32"/>
          <w:lang w:eastAsia="en-US"/>
        </w:rPr>
        <w:t>(954) 809 1769</w:t>
      </w:r>
    </w:p>
    <w:p w14:paraId="6DFCD804" w14:textId="4F49E15E" w:rsidR="002D33FC" w:rsidRDefault="002D33FC" w:rsidP="00360EB3">
      <w:pPr>
        <w:shd w:val="clear" w:color="auto" w:fill="FFFFFF"/>
        <w:spacing w:before="100" w:beforeAutospacing="1" w:after="100" w:afterAutospacing="1" w:line="480" w:lineRule="auto"/>
        <w:rPr>
          <w:rFonts w:eastAsia="Times New Roman" w:cstheme="minorHAnsi"/>
          <w:color w:val="595959"/>
          <w:sz w:val="22"/>
          <w:szCs w:val="22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28"/>
          <w:szCs w:val="28"/>
          <w:lang w:eastAsia="en-US"/>
        </w:rPr>
        <w:t>Objective:</w:t>
      </w:r>
      <w:r>
        <w:rPr>
          <w:rFonts w:eastAsia="Times New Roman" w:cstheme="minorHAnsi"/>
          <w:b/>
          <w:bCs/>
          <w:color w:val="595959"/>
          <w:sz w:val="24"/>
          <w:szCs w:val="24"/>
          <w:lang w:eastAsia="en-US"/>
        </w:rPr>
        <w:t xml:space="preserve">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>To obtain a start in the IT career by beginning as help desk</w:t>
      </w:r>
    </w:p>
    <w:p w14:paraId="76A2B246" w14:textId="77777777" w:rsidR="00360EB3" w:rsidRDefault="00360EB3" w:rsidP="00360EB3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2"/>
          <w:szCs w:val="22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28"/>
          <w:szCs w:val="28"/>
          <w:lang w:eastAsia="en-US"/>
        </w:rPr>
        <w:t>Education:</w:t>
      </w:r>
      <w:r>
        <w:rPr>
          <w:rFonts w:eastAsia="Times New Roman" w:cstheme="minorHAnsi"/>
          <w:b/>
          <w:bCs/>
          <w:color w:val="595959"/>
          <w:sz w:val="24"/>
          <w:szCs w:val="24"/>
          <w:lang w:eastAsia="en-US"/>
        </w:rPr>
        <w:t xml:space="preserve">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Florida International University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  <w:t>Miami, FL 2026 – present</w:t>
      </w:r>
    </w:p>
    <w:p w14:paraId="5A9E21F0" w14:textId="77777777" w:rsidR="00360EB3" w:rsidRPr="00B63A95" w:rsidRDefault="00360EB3" w:rsidP="00360EB3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2"/>
          <w:szCs w:val="22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28"/>
          <w:szCs w:val="28"/>
          <w:lang w:eastAsia="en-US"/>
        </w:rPr>
        <w:t>Education:</w:t>
      </w:r>
      <w:r>
        <w:rPr>
          <w:rFonts w:eastAsia="Times New Roman" w:cstheme="minorHAnsi"/>
          <w:b/>
          <w:bCs/>
          <w:color w:val="595959"/>
          <w:sz w:val="24"/>
          <w:szCs w:val="24"/>
          <w:lang w:eastAsia="en-US"/>
        </w:rPr>
        <w:t xml:space="preserve">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Broward College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  <w:t>Davie, FL 2023 - 2025</w:t>
      </w:r>
    </w:p>
    <w:p w14:paraId="7F88CD6C" w14:textId="77777777" w:rsidR="00360EB3" w:rsidRPr="00360EB3" w:rsidRDefault="00360EB3" w:rsidP="00360EB3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28"/>
          <w:szCs w:val="28"/>
          <w:lang w:eastAsia="en-US"/>
        </w:rPr>
        <w:t>Education:</w:t>
      </w:r>
      <w:r>
        <w:rPr>
          <w:rFonts w:eastAsia="Times New Roman" w:cstheme="minorHAnsi"/>
          <w:b/>
          <w:bCs/>
          <w:color w:val="595959"/>
          <w:sz w:val="24"/>
          <w:szCs w:val="24"/>
          <w:lang w:eastAsia="en-US"/>
        </w:rPr>
        <w:t xml:space="preserve">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Nova Southeastern University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  <w:t>Davie, FL 2020 – 2022</w:t>
      </w:r>
    </w:p>
    <w:p w14:paraId="5519BEB3" w14:textId="77777777" w:rsidR="00360EB3" w:rsidRDefault="00360EB3" w:rsidP="00360EB3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b/>
          <w:bCs/>
          <w:color w:val="595959"/>
          <w:sz w:val="28"/>
          <w:szCs w:val="28"/>
          <w:lang w:eastAsia="en-US"/>
        </w:rPr>
      </w:pPr>
    </w:p>
    <w:p w14:paraId="4E1AD03C" w14:textId="15158D72" w:rsidR="00B63A95" w:rsidRPr="00360EB3" w:rsidRDefault="00B63A95" w:rsidP="00360EB3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28"/>
          <w:szCs w:val="28"/>
          <w:lang w:eastAsia="en-US"/>
        </w:rPr>
        <w:t>Experience:</w:t>
      </w:r>
      <w:r>
        <w:rPr>
          <w:rFonts w:eastAsia="Times New Roman" w:cstheme="minorHAnsi"/>
          <w:color w:val="595959"/>
          <w:sz w:val="22"/>
          <w:szCs w:val="22"/>
          <w:lang w:eastAsia="en-US"/>
        </w:rPr>
        <w:t xml:space="preserve">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Techy    </w:t>
      </w:r>
      <w:r w:rsidR="00D9266D">
        <w:rPr>
          <w:rFonts w:eastAsia="Times New Roman" w:cstheme="minorHAnsi"/>
          <w:color w:val="595959"/>
          <w:sz w:val="24"/>
          <w:szCs w:val="24"/>
          <w:lang w:eastAsia="en-US"/>
        </w:rPr>
        <w:t>Intern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  <w:t>Hialeah, FL 2024 – 2025</w:t>
      </w:r>
    </w:p>
    <w:p w14:paraId="75B37618" w14:textId="77777777" w:rsidR="00B63A95" w:rsidRDefault="00B63A95" w:rsidP="00360E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>Honed troubleshooting skills on various devices and tech.</w:t>
      </w:r>
    </w:p>
    <w:p w14:paraId="315B23E0" w14:textId="0D1C2698" w:rsidR="00D9266D" w:rsidRDefault="00D9266D" w:rsidP="00360E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>
        <w:rPr>
          <w:rFonts w:eastAsia="Times New Roman" w:cstheme="minorHAnsi"/>
          <w:color w:val="595959"/>
          <w:sz w:val="24"/>
          <w:szCs w:val="24"/>
          <w:lang w:eastAsia="en-US"/>
        </w:rPr>
        <w:t xml:space="preserve">Repaired various devices </w:t>
      </w:r>
    </w:p>
    <w:p w14:paraId="297828F4" w14:textId="5014C1F7" w:rsidR="00D9266D" w:rsidRDefault="006E64B7" w:rsidP="00360E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>
        <w:rPr>
          <w:rFonts w:eastAsia="Times New Roman" w:cstheme="minorHAnsi"/>
          <w:color w:val="595959"/>
          <w:sz w:val="24"/>
          <w:szCs w:val="24"/>
          <w:lang w:eastAsia="en-US"/>
        </w:rPr>
        <w:t>Processed</w:t>
      </w:r>
      <w:r w:rsidR="00D9266D">
        <w:rPr>
          <w:rFonts w:eastAsia="Times New Roman" w:cstheme="minorHAnsi"/>
          <w:color w:val="595959"/>
          <w:sz w:val="24"/>
          <w:szCs w:val="24"/>
          <w:lang w:eastAsia="en-US"/>
        </w:rPr>
        <w:t xml:space="preserve"> tickets</w:t>
      </w:r>
    </w:p>
    <w:p w14:paraId="7F40BDB1" w14:textId="0AAAEB39" w:rsidR="00D9266D" w:rsidRPr="00360EB3" w:rsidRDefault="006E64B7" w:rsidP="00360E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>
        <w:rPr>
          <w:rFonts w:eastAsia="Times New Roman" w:cstheme="minorHAnsi"/>
          <w:color w:val="595959"/>
          <w:sz w:val="24"/>
          <w:szCs w:val="24"/>
          <w:lang w:eastAsia="en-US"/>
        </w:rPr>
        <w:t>Reached out to</w:t>
      </w:r>
      <w:r w:rsidR="00D9266D">
        <w:rPr>
          <w:rFonts w:eastAsia="Times New Roman" w:cstheme="minorHAnsi"/>
          <w:color w:val="595959"/>
          <w:sz w:val="24"/>
          <w:szCs w:val="24"/>
          <w:lang w:eastAsia="en-US"/>
        </w:rPr>
        <w:t xml:space="preserve"> customers after repairs</w:t>
      </w:r>
    </w:p>
    <w:p w14:paraId="5789F0CA" w14:textId="77777777" w:rsidR="00B63A95" w:rsidRPr="00360EB3" w:rsidRDefault="00B63A95" w:rsidP="00360EB3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28"/>
          <w:szCs w:val="28"/>
          <w:lang w:eastAsia="en-US"/>
        </w:rPr>
        <w:t>Experience:</w:t>
      </w:r>
      <w:r>
        <w:rPr>
          <w:rFonts w:eastAsia="Times New Roman" w:cstheme="minorHAnsi"/>
          <w:b/>
          <w:bCs/>
          <w:color w:val="595959"/>
          <w:sz w:val="24"/>
          <w:szCs w:val="24"/>
          <w:lang w:eastAsia="en-US"/>
        </w:rPr>
        <w:t xml:space="preserve">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>Calvin Klein   Sales Associate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ab/>
        <w:t>Sunrise, FL 2020 – 2022</w:t>
      </w:r>
    </w:p>
    <w:p w14:paraId="61E75357" w14:textId="2D8EE892" w:rsidR="00B63A95" w:rsidRDefault="00B63A95" w:rsidP="00360E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>Developed excellent communication</w:t>
      </w:r>
      <w:r w:rsidR="00D9266D">
        <w:rPr>
          <w:rFonts w:eastAsia="Times New Roman" w:cstheme="minorHAnsi"/>
          <w:color w:val="595959"/>
          <w:sz w:val="24"/>
          <w:szCs w:val="24"/>
          <w:lang w:eastAsia="en-US"/>
        </w:rPr>
        <w:t xml:space="preserve"> and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>time-management skills</w:t>
      </w:r>
    </w:p>
    <w:p w14:paraId="08E58F4B" w14:textId="03716EFD" w:rsidR="00D9266D" w:rsidRPr="00D9266D" w:rsidRDefault="00D9266D" w:rsidP="00360E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>
        <w:rPr>
          <w:rFonts w:eastAsia="Times New Roman" w:cstheme="minorHAnsi"/>
          <w:color w:val="595959"/>
          <w:sz w:val="24"/>
          <w:szCs w:val="24"/>
          <w:lang w:eastAsia="en-US"/>
        </w:rPr>
        <w:t xml:space="preserve">Strong customer relations </w:t>
      </w:r>
    </w:p>
    <w:p w14:paraId="7C874258" w14:textId="659464A2" w:rsidR="00B63A95" w:rsidRPr="00360EB3" w:rsidRDefault="00B63A95" w:rsidP="00360EB3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28"/>
          <w:szCs w:val="28"/>
          <w:lang w:eastAsia="en-US"/>
        </w:rPr>
        <w:t>Activities:</w:t>
      </w:r>
      <w:r>
        <w:rPr>
          <w:rFonts w:eastAsia="Times New Roman" w:cstheme="minorHAnsi"/>
          <w:color w:val="595959"/>
          <w:sz w:val="22"/>
          <w:szCs w:val="22"/>
          <w:lang w:eastAsia="en-US"/>
        </w:rPr>
        <w:t xml:space="preserve">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Tennis, </w:t>
      </w:r>
      <w:r w:rsidR="00360EB3" w:rsidRPr="00360EB3">
        <w:rPr>
          <w:rFonts w:eastAsia="Times New Roman" w:cstheme="minorHAnsi"/>
          <w:color w:val="595959"/>
          <w:sz w:val="24"/>
          <w:szCs w:val="24"/>
          <w:lang w:eastAsia="en-US"/>
        </w:rPr>
        <w:t>Football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, Fishing, </w:t>
      </w:r>
      <w:r w:rsidR="00360EB3" w:rsidRPr="00360EB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Computers </w:t>
      </w:r>
    </w:p>
    <w:p w14:paraId="5CB6529B" w14:textId="43E5C3BE" w:rsidR="00360EB3" w:rsidRPr="00360EB3" w:rsidRDefault="00360EB3" w:rsidP="00360EB3">
      <w:p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595959"/>
          <w:sz w:val="22"/>
          <w:szCs w:val="22"/>
          <w:lang w:eastAsia="en-US"/>
        </w:rPr>
      </w:pPr>
      <w:r w:rsidRPr="00360EB3">
        <w:rPr>
          <w:rFonts w:eastAsia="Times New Roman" w:cstheme="minorHAnsi"/>
          <w:b/>
          <w:bCs/>
          <w:color w:val="595959"/>
          <w:sz w:val="28"/>
          <w:szCs w:val="28"/>
          <w:lang w:eastAsia="en-US"/>
        </w:rPr>
        <w:t>References:</w:t>
      </w:r>
      <w:r>
        <w:rPr>
          <w:rFonts w:eastAsia="Times New Roman" w:cstheme="minorHAnsi"/>
          <w:b/>
          <w:bCs/>
          <w:color w:val="595959"/>
          <w:sz w:val="24"/>
          <w:szCs w:val="24"/>
          <w:lang w:eastAsia="en-US"/>
        </w:rPr>
        <w:t xml:space="preserve"> </w:t>
      </w:r>
      <w:r w:rsidRPr="00360EB3">
        <w:rPr>
          <w:rFonts w:eastAsia="Times New Roman" w:cstheme="minorHAnsi"/>
          <w:color w:val="595959"/>
          <w:sz w:val="24"/>
          <w:szCs w:val="24"/>
          <w:lang w:eastAsia="en-US"/>
        </w:rPr>
        <w:t>Available upon request</w:t>
      </w:r>
    </w:p>
    <w:p w14:paraId="723BD151" w14:textId="77777777" w:rsidR="00B63A95" w:rsidRDefault="00B63A95" w:rsidP="00B63A95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595959"/>
          <w:sz w:val="22"/>
          <w:szCs w:val="22"/>
          <w:lang w:eastAsia="en-US"/>
        </w:rPr>
      </w:pPr>
    </w:p>
    <w:p w14:paraId="78499BD2" w14:textId="77777777" w:rsidR="00B63A95" w:rsidRPr="00B63A95" w:rsidRDefault="00B63A95" w:rsidP="00B63A95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eastAsia="Times New Roman" w:cstheme="minorHAnsi"/>
          <w:color w:val="595959"/>
          <w:sz w:val="22"/>
          <w:szCs w:val="22"/>
          <w:lang w:eastAsia="en-US"/>
        </w:rPr>
      </w:pPr>
    </w:p>
    <w:p w14:paraId="373AFBB9" w14:textId="77777777" w:rsidR="002D33FC" w:rsidRPr="002D33FC" w:rsidRDefault="002D33FC" w:rsidP="002D33F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595959"/>
          <w:sz w:val="22"/>
          <w:szCs w:val="22"/>
          <w:lang w:eastAsia="en-US"/>
        </w:rPr>
      </w:pPr>
    </w:p>
    <w:p w14:paraId="46E31384" w14:textId="0DE8FB6F" w:rsidR="00131B33" w:rsidRPr="00131B33" w:rsidRDefault="00131B33" w:rsidP="00131B33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131B33">
        <w:rPr>
          <w:rFonts w:eastAsia="Times New Roman" w:cstheme="minorHAnsi"/>
          <w:color w:val="595959"/>
          <w:sz w:val="24"/>
          <w:szCs w:val="24"/>
          <w:lang w:eastAsia="en-US"/>
        </w:rPr>
        <w:lastRenderedPageBreak/>
        <w:t xml:space="preserve">Dear </w:t>
      </w:r>
      <w:r>
        <w:rPr>
          <w:rFonts w:eastAsia="Times New Roman" w:cstheme="minorHAnsi"/>
          <w:color w:val="595959"/>
          <w:sz w:val="24"/>
          <w:szCs w:val="24"/>
          <w:lang w:eastAsia="en-US"/>
        </w:rPr>
        <w:t>Hiring Manager</w:t>
      </w:r>
      <w:r w:rsidRPr="00131B33">
        <w:rPr>
          <w:rFonts w:eastAsia="Times New Roman" w:cstheme="minorHAnsi"/>
          <w:color w:val="595959"/>
          <w:sz w:val="24"/>
          <w:szCs w:val="24"/>
          <w:lang w:eastAsia="en-US"/>
        </w:rPr>
        <w:t>,</w:t>
      </w:r>
    </w:p>
    <w:p w14:paraId="10708F2A" w14:textId="13A82ADC" w:rsidR="00131B33" w:rsidRPr="00131B33" w:rsidRDefault="00131B33" w:rsidP="00131B33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131B3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Thank you so much for meeting with me and sharing insights about the </w:t>
      </w:r>
      <w:r>
        <w:rPr>
          <w:rFonts w:eastAsia="Times New Roman" w:cstheme="minorHAnsi"/>
          <w:color w:val="595959"/>
          <w:sz w:val="24"/>
          <w:szCs w:val="24"/>
          <w:lang w:eastAsia="en-US"/>
        </w:rPr>
        <w:t>Helpdesk</w:t>
      </w:r>
      <w:r w:rsidRPr="00131B3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 role. I really enjoyed our discussion, especially our conversation about.</w:t>
      </w:r>
    </w:p>
    <w:p w14:paraId="4930FA6D" w14:textId="79EA22F1" w:rsidR="00131B33" w:rsidRPr="00131B33" w:rsidRDefault="00131B33" w:rsidP="00131B33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131B33">
        <w:rPr>
          <w:rFonts w:eastAsia="Times New Roman" w:cstheme="minorHAnsi"/>
          <w:color w:val="595959"/>
          <w:sz w:val="24"/>
          <w:szCs w:val="24"/>
          <w:lang w:eastAsia="en-US"/>
        </w:rPr>
        <w:t xml:space="preserve">The opportunity to work with </w:t>
      </w:r>
      <w:r w:rsidR="006E64B7">
        <w:rPr>
          <w:rFonts w:eastAsia="Times New Roman" w:cstheme="minorHAnsi"/>
          <w:color w:val="595959"/>
          <w:sz w:val="24"/>
          <w:szCs w:val="24"/>
          <w:lang w:eastAsia="en-US"/>
        </w:rPr>
        <w:t xml:space="preserve">Acordis International </w:t>
      </w:r>
      <w:r w:rsidRPr="00131B33">
        <w:rPr>
          <w:rFonts w:eastAsia="Times New Roman" w:cstheme="minorHAnsi"/>
          <w:color w:val="595959"/>
          <w:sz w:val="24"/>
          <w:szCs w:val="24"/>
          <w:lang w:eastAsia="en-US"/>
        </w:rPr>
        <w:t>sounds exciting, and I would be thrilled to contribute to your work. Please don’t hesitate to reach out if you need any additional information from me.</w:t>
      </w:r>
    </w:p>
    <w:p w14:paraId="7703FBF7" w14:textId="77777777" w:rsidR="00131B33" w:rsidRPr="00131B33" w:rsidRDefault="00131B33" w:rsidP="00131B33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131B33">
        <w:rPr>
          <w:rFonts w:eastAsia="Times New Roman" w:cstheme="minorHAnsi"/>
          <w:color w:val="595959"/>
          <w:sz w:val="24"/>
          <w:szCs w:val="24"/>
          <w:lang w:eastAsia="en-US"/>
        </w:rPr>
        <w:t>Thank you again for your time and consideration.</w:t>
      </w:r>
    </w:p>
    <w:p w14:paraId="6EE620CC" w14:textId="77777777" w:rsidR="00131B33" w:rsidRDefault="00131B33" w:rsidP="00131B33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 w:rsidRPr="00131B33">
        <w:rPr>
          <w:rFonts w:eastAsia="Times New Roman" w:cstheme="minorHAnsi"/>
          <w:color w:val="595959"/>
          <w:sz w:val="24"/>
          <w:szCs w:val="24"/>
          <w:lang w:eastAsia="en-US"/>
        </w:rPr>
        <w:t>Best regards,</w:t>
      </w:r>
    </w:p>
    <w:p w14:paraId="35135D55" w14:textId="0F295C91" w:rsidR="006E64B7" w:rsidRPr="00131B33" w:rsidRDefault="006E64B7" w:rsidP="00131B33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  <w:r>
        <w:rPr>
          <w:rFonts w:eastAsia="Times New Roman" w:cstheme="minorHAnsi"/>
          <w:color w:val="595959"/>
          <w:sz w:val="24"/>
          <w:szCs w:val="24"/>
          <w:lang w:eastAsia="en-US"/>
        </w:rPr>
        <w:t>Luciano Bonaventura</w:t>
      </w:r>
    </w:p>
    <w:p w14:paraId="30866700" w14:textId="77777777" w:rsidR="002D33FC" w:rsidRPr="00131B33" w:rsidRDefault="002D33FC" w:rsidP="00131B33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color w:val="595959"/>
          <w:sz w:val="24"/>
          <w:szCs w:val="24"/>
          <w:lang w:eastAsia="en-US"/>
        </w:rPr>
      </w:pPr>
    </w:p>
    <w:sectPr w:rsidR="002D33FC" w:rsidRPr="00131B33">
      <w:footerReference w:type="default" r:id="rId12"/>
      <w:pgSz w:w="12240" w:h="15840"/>
      <w:pgMar w:top="72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673F3" w14:textId="77777777" w:rsidR="0062185B" w:rsidRDefault="0062185B">
      <w:pPr>
        <w:spacing w:after="0" w:line="240" w:lineRule="auto"/>
      </w:pPr>
      <w:r>
        <w:separator/>
      </w:r>
    </w:p>
  </w:endnote>
  <w:endnote w:type="continuationSeparator" w:id="0">
    <w:p w14:paraId="3214EAFD" w14:textId="77777777" w:rsidR="0062185B" w:rsidRDefault="00621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1299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1B922F" w14:textId="77777777" w:rsidR="00595A29" w:rsidRDefault="00D77C4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611ED" w14:textId="77777777" w:rsidR="0062185B" w:rsidRDefault="0062185B">
      <w:pPr>
        <w:spacing w:after="0" w:line="240" w:lineRule="auto"/>
      </w:pPr>
      <w:r>
        <w:separator/>
      </w:r>
    </w:p>
  </w:footnote>
  <w:footnote w:type="continuationSeparator" w:id="0">
    <w:p w14:paraId="6E41BE41" w14:textId="77777777" w:rsidR="0062185B" w:rsidRDefault="00621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8B8"/>
    <w:multiLevelType w:val="multilevel"/>
    <w:tmpl w:val="60B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5401"/>
    <w:multiLevelType w:val="hybridMultilevel"/>
    <w:tmpl w:val="451EE47E"/>
    <w:lvl w:ilvl="0" w:tplc="C06A5E40">
      <w:start w:val="95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01103"/>
    <w:multiLevelType w:val="multilevel"/>
    <w:tmpl w:val="B65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74A6"/>
    <w:multiLevelType w:val="hybridMultilevel"/>
    <w:tmpl w:val="8CD2F3BC"/>
    <w:lvl w:ilvl="0" w:tplc="43A46CF0">
      <w:start w:val="95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9062C3"/>
    <w:multiLevelType w:val="hybridMultilevel"/>
    <w:tmpl w:val="5B38F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D0F99"/>
    <w:multiLevelType w:val="multilevel"/>
    <w:tmpl w:val="458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B5F8A"/>
    <w:multiLevelType w:val="multilevel"/>
    <w:tmpl w:val="737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600CD"/>
    <w:multiLevelType w:val="multilevel"/>
    <w:tmpl w:val="EA40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163A7"/>
    <w:multiLevelType w:val="multilevel"/>
    <w:tmpl w:val="8E723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794828996">
    <w:abstractNumId w:val="6"/>
  </w:num>
  <w:num w:numId="2" w16cid:durableId="173569974">
    <w:abstractNumId w:val="8"/>
  </w:num>
  <w:num w:numId="3" w16cid:durableId="684794826">
    <w:abstractNumId w:val="7"/>
  </w:num>
  <w:num w:numId="4" w16cid:durableId="2068988038">
    <w:abstractNumId w:val="2"/>
  </w:num>
  <w:num w:numId="5" w16cid:durableId="1099135555">
    <w:abstractNumId w:val="0"/>
  </w:num>
  <w:num w:numId="6" w16cid:durableId="1088694398">
    <w:abstractNumId w:val="5"/>
  </w:num>
  <w:num w:numId="7" w16cid:durableId="563027223">
    <w:abstractNumId w:val="4"/>
  </w:num>
  <w:num w:numId="8" w16cid:durableId="694382553">
    <w:abstractNumId w:val="3"/>
  </w:num>
  <w:num w:numId="9" w16cid:durableId="1536036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A4"/>
    <w:rsid w:val="00064108"/>
    <w:rsid w:val="00084BBD"/>
    <w:rsid w:val="000A0A52"/>
    <w:rsid w:val="000A2471"/>
    <w:rsid w:val="00103EE7"/>
    <w:rsid w:val="001319A3"/>
    <w:rsid w:val="00131B33"/>
    <w:rsid w:val="001360C0"/>
    <w:rsid w:val="001D7999"/>
    <w:rsid w:val="00201891"/>
    <w:rsid w:val="002715D2"/>
    <w:rsid w:val="00283CA6"/>
    <w:rsid w:val="002B3301"/>
    <w:rsid w:val="002D33FC"/>
    <w:rsid w:val="00306307"/>
    <w:rsid w:val="003311A9"/>
    <w:rsid w:val="00360EB3"/>
    <w:rsid w:val="00390BCD"/>
    <w:rsid w:val="00394E0B"/>
    <w:rsid w:val="003D748C"/>
    <w:rsid w:val="004550D6"/>
    <w:rsid w:val="004C2E9D"/>
    <w:rsid w:val="004E5990"/>
    <w:rsid w:val="00500513"/>
    <w:rsid w:val="00595A29"/>
    <w:rsid w:val="005C0DB1"/>
    <w:rsid w:val="005D57F8"/>
    <w:rsid w:val="005E7DC2"/>
    <w:rsid w:val="0062185B"/>
    <w:rsid w:val="00637300"/>
    <w:rsid w:val="0065166E"/>
    <w:rsid w:val="006645A4"/>
    <w:rsid w:val="00696B3E"/>
    <w:rsid w:val="006D69F0"/>
    <w:rsid w:val="006E64B7"/>
    <w:rsid w:val="00751185"/>
    <w:rsid w:val="00763372"/>
    <w:rsid w:val="00795131"/>
    <w:rsid w:val="007B01AE"/>
    <w:rsid w:val="007B3B75"/>
    <w:rsid w:val="00812C84"/>
    <w:rsid w:val="00952A92"/>
    <w:rsid w:val="009575A2"/>
    <w:rsid w:val="009C6BE2"/>
    <w:rsid w:val="009F31BE"/>
    <w:rsid w:val="00AE70A7"/>
    <w:rsid w:val="00AF0A32"/>
    <w:rsid w:val="00B01923"/>
    <w:rsid w:val="00B63A95"/>
    <w:rsid w:val="00B86BCA"/>
    <w:rsid w:val="00BE77EC"/>
    <w:rsid w:val="00C34F66"/>
    <w:rsid w:val="00C44899"/>
    <w:rsid w:val="00C63371"/>
    <w:rsid w:val="00CB4100"/>
    <w:rsid w:val="00CB452C"/>
    <w:rsid w:val="00CE4F23"/>
    <w:rsid w:val="00CE6EE9"/>
    <w:rsid w:val="00D23448"/>
    <w:rsid w:val="00D77C46"/>
    <w:rsid w:val="00D9266D"/>
    <w:rsid w:val="00EA0BBF"/>
    <w:rsid w:val="00EB67C7"/>
    <w:rsid w:val="00ED2199"/>
    <w:rsid w:val="00F06029"/>
    <w:rsid w:val="00F55778"/>
    <w:rsid w:val="00FA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588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BF"/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2"/>
    <w:qFormat/>
    <w:rsid w:val="00EA0BBF"/>
    <w:pPr>
      <w:spacing w:after="200"/>
      <w:contextualSpacing/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F8F3E0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EA0BBF"/>
    <w:rPr>
      <w:b/>
      <w:color w:val="404040" w:themeColor="text1" w:themeTint="BF"/>
    </w:rPr>
  </w:style>
  <w:style w:type="table" w:styleId="TableGrid">
    <w:name w:val="Table Grid"/>
    <w:basedOn w:val="TableNormal"/>
    <w:uiPriority w:val="1"/>
    <w:rsid w:val="00EA0BBF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  <w:rPr>
      <w:color w:val="000000" w:themeColor="text1"/>
      <w:sz w:val="18"/>
      <w:szCs w:val="18"/>
      <w:lang w:eastAsia="en-US"/>
    </w:rPr>
  </w:style>
  <w:style w:type="paragraph" w:styleId="Title">
    <w:name w:val="Title"/>
    <w:basedOn w:val="Normal"/>
    <w:link w:val="TitleChar"/>
    <w:uiPriority w:val="1"/>
    <w:unhideWhenUsed/>
    <w:qFormat/>
    <w:rsid w:val="00EA0BBF"/>
    <w:pPr>
      <w:spacing w:after="0" w:line="360" w:lineRule="auto"/>
      <w:ind w:left="-86"/>
      <w:contextualSpacing/>
    </w:pPr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A0BBF"/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A0BBF"/>
    <w:rPr>
      <w:rFonts w:cs="Times New Roman (Body CS)"/>
      <w:b/>
      <w:caps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A0BBF"/>
    <w:rPr>
      <w:rFonts w:cs="Times New Roman (Body CS)"/>
      <w:b/>
      <w:caps/>
      <w:color w:val="404040" w:themeColor="text1" w:themeTint="BF"/>
      <w:sz w:val="22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5131"/>
    <w:pPr>
      <w:keepNext/>
      <w:keepLines/>
      <w:outlineLvl w:val="9"/>
    </w:pPr>
    <w:rPr>
      <w:rFonts w:asciiTheme="majorHAnsi" w:eastAsiaTheme="majorEastAsia" w:hAnsiTheme="majorHAnsi" w:cstheme="majorBidi"/>
      <w:szCs w:val="3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D69F0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D69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D69F0"/>
    <w:pPr>
      <w:pBdr>
        <w:top w:val="single" w:sz="4" w:space="10" w:color="F8F3E0" w:themeColor="accent1"/>
        <w:bottom w:val="single" w:sz="4" w:space="10" w:color="F8F3E0" w:themeColor="accent1"/>
      </w:pBdr>
      <w:spacing w:before="360" w:after="360"/>
      <w:jc w:val="center"/>
    </w:pPr>
    <w:rPr>
      <w:i/>
      <w:iCs/>
      <w:color w:val="F8F3E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D69F0"/>
    <w:rPr>
      <w:i/>
      <w:iCs/>
      <w:color w:val="F8F3E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3EE7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3EE7"/>
  </w:style>
  <w:style w:type="paragraph" w:styleId="Revision">
    <w:name w:val="Revision"/>
    <w:hidden/>
    <w:uiPriority w:val="99"/>
    <w:semiHidden/>
    <w:rsid w:val="00AF0A32"/>
    <w:pPr>
      <w:spacing w:after="0" w:line="240" w:lineRule="auto"/>
    </w:pPr>
    <w:rPr>
      <w:rFonts w:ascii="Arial" w:hAnsi="Arial"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3311A9"/>
    <w:rPr>
      <w:color w:val="BD3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1A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1360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ndeed.com/viewjob?jk=9a64c4cb89261c5b&amp;from=shareddesktop_copy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cho\AppData\Local\Microsoft\Office\16.0\DTS\en-US%7b2A3A245A-8825-4567-B354-0B316324BA48%7d\%7b2156A2B0-A9DB-4E04-B28B-DFAA4FC127F9%7dTF19515b70-926d-4891-b273-352b9380b0226c05c737_win32-271a9560614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3524B39FA3499E849C3DA70E051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CF94A-03B9-4397-BBCF-04CD042004BC}"/>
      </w:docPartPr>
      <w:docPartBody>
        <w:p w:rsidR="003E5862" w:rsidRDefault="00000000">
          <w:pPr>
            <w:pStyle w:val="143524B39FA3499E849C3DA70E0512A9"/>
          </w:pPr>
          <w:r w:rsidRPr="00EA0BBF">
            <w:t>memo</w:t>
          </w:r>
        </w:p>
      </w:docPartBody>
    </w:docPart>
    <w:docPart>
      <w:docPartPr>
        <w:name w:val="0032B57C85D846B5B3949490B587F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49C903-01FF-4D05-B405-4294C32872A5}"/>
      </w:docPartPr>
      <w:docPartBody>
        <w:p w:rsidR="003E5862" w:rsidRDefault="00000000">
          <w:pPr>
            <w:pStyle w:val="0032B57C85D846B5B3949490B587FAC1"/>
          </w:pPr>
          <w:r w:rsidRPr="00EA0BBF">
            <w:rPr>
              <w:rStyle w:val="Heading1Char"/>
            </w:rPr>
            <w:t>To:</w:t>
          </w:r>
        </w:p>
      </w:docPartBody>
    </w:docPart>
    <w:docPart>
      <w:docPartPr>
        <w:name w:val="9877B09C4CF64A96B95EC4EF5F88E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171DE-DD11-4960-A1B4-8EB40EA22067}"/>
      </w:docPartPr>
      <w:docPartBody>
        <w:p w:rsidR="003E5862" w:rsidRDefault="00000000">
          <w:pPr>
            <w:pStyle w:val="9877B09C4CF64A96B95EC4EF5F88EF77"/>
          </w:pPr>
          <w:r w:rsidRPr="00EA0BBF">
            <w:t>Mikaela Lee</w:t>
          </w:r>
        </w:p>
      </w:docPartBody>
    </w:docPart>
    <w:docPart>
      <w:docPartPr>
        <w:name w:val="6EA39C0FD827477F85406CB882108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DEF2E-4689-4F18-9C9B-0307D805F3A4}"/>
      </w:docPartPr>
      <w:docPartBody>
        <w:p w:rsidR="003E5862" w:rsidRDefault="00000000">
          <w:pPr>
            <w:pStyle w:val="6EA39C0FD827477F85406CB8821089D5"/>
          </w:pPr>
          <w:r w:rsidRPr="00EA0BBF">
            <w:t xml:space="preserve">From: </w:t>
          </w:r>
        </w:p>
      </w:docPartBody>
    </w:docPart>
    <w:docPart>
      <w:docPartPr>
        <w:name w:val="2D4869FC6A5A433DAB79489D81BC4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7E32D-4CDC-4F76-9148-994D884D3E35}"/>
      </w:docPartPr>
      <w:docPartBody>
        <w:p w:rsidR="003E5862" w:rsidRDefault="00000000">
          <w:pPr>
            <w:pStyle w:val="2D4869FC6A5A433DAB79489D81BC4E34"/>
          </w:pPr>
          <w:r w:rsidRPr="00EA0BBF">
            <w:t>Rene Skoko</w:t>
          </w:r>
        </w:p>
      </w:docPartBody>
    </w:docPart>
    <w:docPart>
      <w:docPartPr>
        <w:name w:val="8CCB2FF213054831A75263DD54269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36D82-1BAC-41D5-A236-D11449C1FC61}"/>
      </w:docPartPr>
      <w:docPartBody>
        <w:p w:rsidR="003E5862" w:rsidRDefault="00000000">
          <w:pPr>
            <w:pStyle w:val="8CCB2FF213054831A75263DD54269458"/>
          </w:pPr>
          <w:r w:rsidRPr="00EA0BBF">
            <w:t>Date:</w:t>
          </w:r>
        </w:p>
      </w:docPartBody>
    </w:docPart>
    <w:docPart>
      <w:docPartPr>
        <w:name w:val="8A70663854DE426C8DF5F0B0B8324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BAE06-2CCE-4ABA-B65A-C608F981AF7C}"/>
      </w:docPartPr>
      <w:docPartBody>
        <w:p w:rsidR="003E5862" w:rsidRDefault="00000000">
          <w:pPr>
            <w:pStyle w:val="8A70663854DE426C8DF5F0B0B8324BDC"/>
          </w:pPr>
          <w:r w:rsidRPr="00EA0BBF">
            <w:t>1/9/23</w:t>
          </w:r>
        </w:p>
      </w:docPartBody>
    </w:docPart>
    <w:docPart>
      <w:docPartPr>
        <w:name w:val="B762549245344B5999908CD2B5E3A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DE1F5-BE35-46A9-A065-D7BFF0567204}"/>
      </w:docPartPr>
      <w:docPartBody>
        <w:p w:rsidR="00000000" w:rsidRDefault="003E5862" w:rsidP="003E5862">
          <w:pPr>
            <w:pStyle w:val="B762549245344B5999908CD2B5E3A5E2"/>
          </w:pPr>
          <w:r w:rsidRPr="00EA0BBF">
            <w:t>Comments: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4E"/>
    <w:rsid w:val="00333615"/>
    <w:rsid w:val="003E5862"/>
    <w:rsid w:val="00B86BCA"/>
    <w:rsid w:val="00C44899"/>
    <w:rsid w:val="00F8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pPr>
      <w:spacing w:after="200" w:line="259" w:lineRule="auto"/>
      <w:contextualSpacing/>
      <w:outlineLvl w:val="0"/>
    </w:pPr>
    <w:rPr>
      <w:b/>
      <w:color w:val="404040" w:themeColor="text1" w:themeTint="BF"/>
      <w:kern w:val="0"/>
      <w:sz w:val="18"/>
      <w:szCs w:val="18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3524B39FA3499E849C3DA70E0512A9">
    <w:name w:val="143524B39FA3499E849C3DA70E0512A9"/>
  </w:style>
  <w:style w:type="paragraph" w:customStyle="1" w:styleId="B762549245344B5999908CD2B5E3A5E2">
    <w:name w:val="B762549245344B5999908CD2B5E3A5E2"/>
    <w:rsid w:val="003E5862"/>
  </w:style>
  <w:style w:type="character" w:customStyle="1" w:styleId="Heading1Char">
    <w:name w:val="Heading 1 Char"/>
    <w:basedOn w:val="DefaultParagraphFont"/>
    <w:link w:val="Heading1"/>
    <w:uiPriority w:val="2"/>
    <w:rPr>
      <w:b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0032B57C85D846B5B3949490B587FAC1">
    <w:name w:val="0032B57C85D846B5B3949490B587FAC1"/>
  </w:style>
  <w:style w:type="paragraph" w:customStyle="1" w:styleId="9877B09C4CF64A96B95EC4EF5F88EF77">
    <w:name w:val="9877B09C4CF64A96B95EC4EF5F88EF77"/>
  </w:style>
  <w:style w:type="paragraph" w:customStyle="1" w:styleId="6EA39C0FD827477F85406CB8821089D5">
    <w:name w:val="6EA39C0FD827477F85406CB8821089D5"/>
  </w:style>
  <w:style w:type="paragraph" w:customStyle="1" w:styleId="2D4869FC6A5A433DAB79489D81BC4E34">
    <w:name w:val="2D4869FC6A5A433DAB79489D81BC4E34"/>
  </w:style>
  <w:style w:type="paragraph" w:customStyle="1" w:styleId="8CCB2FF213054831A75263DD54269458">
    <w:name w:val="8CCB2FF213054831A75263DD54269458"/>
  </w:style>
  <w:style w:type="paragraph" w:customStyle="1" w:styleId="8A70663854DE426C8DF5F0B0B8324BDC">
    <w:name w:val="8A70663854DE426C8DF5F0B0B8324BDC"/>
  </w:style>
  <w:style w:type="paragraph" w:customStyle="1" w:styleId="1D2EB99E07154602A08399C4B431F872">
    <w:name w:val="1D2EB99E07154602A08399C4B431F8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emo Simple">
  <a:themeElements>
    <a:clrScheme name="Custom 65">
      <a:dk1>
        <a:srgbClr val="000000"/>
      </a:dk1>
      <a:lt1>
        <a:srgbClr val="FFFFFF"/>
      </a:lt1>
      <a:dk2>
        <a:srgbClr val="BD3A00"/>
      </a:dk2>
      <a:lt2>
        <a:srgbClr val="DDDDDD"/>
      </a:lt2>
      <a:accent1>
        <a:srgbClr val="F8F3E0"/>
      </a:accent1>
      <a:accent2>
        <a:srgbClr val="93902B"/>
      </a:accent2>
      <a:accent3>
        <a:srgbClr val="F4873A"/>
      </a:accent3>
      <a:accent4>
        <a:srgbClr val="839AA1"/>
      </a:accent4>
      <a:accent5>
        <a:srgbClr val="F0BA3C"/>
      </a:accent5>
      <a:accent6>
        <a:srgbClr val="2A6ABC"/>
      </a:accent6>
      <a:hlink>
        <a:srgbClr val="BD3900"/>
      </a:hlink>
      <a:folHlink>
        <a:srgbClr val="93912D"/>
      </a:folHlink>
    </a:clrScheme>
    <a:fontScheme name="Custom 75">
      <a:majorFont>
        <a:latin typeface="Garamon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E46EF-DB74-4601-B682-F7DF0D6710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0BB7DE-64BB-4EA7-A88C-3B9B67B2EF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4CA45-DDE3-474D-975A-15D03FD2C0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3087E025-93F8-4EDD-86B2-110ACF79F9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{2156A2B0-A9DB-4E04-B28B-DFAA4FC127F9}TF19515b70-926d-4891-b273-352b9380b0226c05c737_win32-271a95606149.dotx</Template>
  <TotalTime>0</TotalTime>
  <Pages>4</Pages>
  <Words>623</Words>
  <Characters>3340</Characters>
  <Application>Microsoft Office Word</Application>
  <DocSecurity>0</DocSecurity>
  <Lines>278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2026-01-23T14:37:00Z</dcterms:created>
  <dcterms:modified xsi:type="dcterms:W3CDTF">2026-01-23T18:49:00Z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